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3A2123" w14:textId="42B6BD65" w:rsidR="003F50F7" w:rsidRPr="009122B4" w:rsidRDefault="009122B4" w:rsidP="009122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22B4">
        <w:rPr>
          <w:rFonts w:ascii="Times New Roman" w:hAnsi="Times New Roman" w:cs="Times New Roman"/>
          <w:b/>
          <w:bCs/>
          <w:sz w:val="28"/>
          <w:szCs w:val="28"/>
        </w:rPr>
        <w:t xml:space="preserve">LAPORAN PRAKTIKUM </w:t>
      </w:r>
      <w:r w:rsidR="00557440">
        <w:rPr>
          <w:rFonts w:ascii="Times New Roman" w:hAnsi="Times New Roman" w:cs="Times New Roman"/>
          <w:b/>
          <w:bCs/>
          <w:sz w:val="28"/>
          <w:szCs w:val="28"/>
        </w:rPr>
        <w:t>PEMROGRAMAN PLATFORM KHUSUS</w:t>
      </w:r>
    </w:p>
    <w:p w14:paraId="5115DC4F" w14:textId="6963C7D4" w:rsidR="009122B4" w:rsidRPr="009122B4" w:rsidRDefault="009122B4" w:rsidP="009122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22B4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r w:rsidR="00557440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4EB19D10" w14:textId="675E9D1B" w:rsidR="009122B4" w:rsidRPr="009122B4" w:rsidRDefault="00557440" w:rsidP="009122B4">
      <w:pPr>
        <w:pBdr>
          <w:bottom w:val="double" w:sz="6" w:space="1" w:color="auto"/>
        </w:pBd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JSON-RPC dan XML-RPC</w:t>
      </w:r>
    </w:p>
    <w:p w14:paraId="50E09DF4" w14:textId="1935E022" w:rsidR="00382588" w:rsidRPr="00382588" w:rsidRDefault="00382588" w:rsidP="0038258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Repository Git: </w:t>
      </w:r>
      <w:hyperlink r:id="rId7" w:history="1">
        <w:r w:rsidRPr="0065686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https://github.com/afrzl/Pemrograman-Platform-Khusus/tree/master/Pertemuan%202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1275AAB" w14:textId="1578A863" w:rsidR="00D26C56" w:rsidRDefault="00D26C56" w:rsidP="00691A34">
      <w:pPr>
        <w:pStyle w:val="ListParagraph"/>
        <w:numPr>
          <w:ilvl w:val="0"/>
          <w:numId w:val="12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ACAFCBB" w14:textId="12EA8273" w:rsidR="00D26C56" w:rsidRDefault="00D26C56" w:rsidP="00D26C56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createBook</w:t>
      </w:r>
      <w:proofErr w:type="spellEnd"/>
    </w:p>
    <w:p w14:paraId="6ECD2381" w14:textId="222F5F6E" w:rsidR="00D26C56" w:rsidRDefault="00D26C56" w:rsidP="00D26C56">
      <w:pPr>
        <w:pStyle w:val="ListParagraph"/>
        <w:spacing w:after="0" w:line="360" w:lineRule="auto"/>
        <w:ind w:left="927"/>
        <w:rPr>
          <w:rFonts w:ascii="Times New Roman" w:hAnsi="Times New Roman" w:cs="Times New Roman"/>
          <w:sz w:val="24"/>
          <w:szCs w:val="24"/>
        </w:rPr>
      </w:pPr>
      <w:r w:rsidRPr="00D26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6CC180" wp14:editId="3AD3899D">
            <wp:extent cx="4680000" cy="2486218"/>
            <wp:effectExtent l="190500" t="190500" r="196850" b="200025"/>
            <wp:docPr id="199120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079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62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4E4282" w14:textId="3D4A89FB" w:rsidR="00D26C56" w:rsidRDefault="00D26C56" w:rsidP="00D26C56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getBooks</w:t>
      </w:r>
      <w:proofErr w:type="spellEnd"/>
    </w:p>
    <w:p w14:paraId="42972A21" w14:textId="53CC5A55" w:rsidR="00D26C56" w:rsidRDefault="00D26C56" w:rsidP="00D26C56">
      <w:pPr>
        <w:pStyle w:val="ListParagraph"/>
        <w:spacing w:after="0" w:line="360" w:lineRule="auto"/>
        <w:ind w:left="927"/>
        <w:rPr>
          <w:rFonts w:ascii="Times New Roman" w:hAnsi="Times New Roman" w:cs="Times New Roman"/>
          <w:sz w:val="24"/>
          <w:szCs w:val="24"/>
        </w:rPr>
      </w:pPr>
      <w:r w:rsidRPr="00D26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26184" wp14:editId="02A30496">
            <wp:extent cx="4680000" cy="2486218"/>
            <wp:effectExtent l="190500" t="190500" r="196850" b="200025"/>
            <wp:docPr id="173471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152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62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48FC64" w14:textId="77777777" w:rsidR="00D26C56" w:rsidRDefault="00D26C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F887EC" w14:textId="42F39FDF" w:rsidR="00D26C56" w:rsidRDefault="00D26C56" w:rsidP="00D26C56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searchBooks</w:t>
      </w:r>
      <w:proofErr w:type="spellEnd"/>
    </w:p>
    <w:p w14:paraId="41FAD810" w14:textId="127D3E93" w:rsidR="00D26C56" w:rsidRDefault="00D26C56" w:rsidP="00D26C56">
      <w:pPr>
        <w:pStyle w:val="ListParagraph"/>
        <w:spacing w:after="0" w:line="360" w:lineRule="auto"/>
        <w:ind w:left="927"/>
        <w:rPr>
          <w:rFonts w:ascii="Times New Roman" w:hAnsi="Times New Roman" w:cs="Times New Roman"/>
          <w:sz w:val="24"/>
          <w:szCs w:val="24"/>
        </w:rPr>
      </w:pPr>
      <w:r w:rsidRPr="00D26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D646CC" wp14:editId="5EA6D576">
            <wp:extent cx="4680000" cy="2486218"/>
            <wp:effectExtent l="190500" t="190500" r="196850" b="200025"/>
            <wp:docPr id="1583824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242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62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F210CA" w14:textId="525F2D5D" w:rsidR="00D26C56" w:rsidRPr="00D26C56" w:rsidRDefault="00D26C56" w:rsidP="00D26C56">
      <w:pPr>
        <w:pStyle w:val="ListParagraph"/>
        <w:spacing w:after="0" w:line="360" w:lineRule="auto"/>
        <w:ind w:left="927"/>
        <w:rPr>
          <w:rFonts w:ascii="Times New Roman" w:hAnsi="Times New Roman" w:cs="Times New Roman"/>
          <w:sz w:val="24"/>
          <w:szCs w:val="24"/>
        </w:rPr>
      </w:pPr>
      <w:r w:rsidRPr="00D26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5C24FC" wp14:editId="54FB9A41">
            <wp:extent cx="4680000" cy="2486218"/>
            <wp:effectExtent l="190500" t="190500" r="196850" b="200025"/>
            <wp:docPr id="112400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080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62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1CF4BB" w14:textId="77777777" w:rsidR="00D26C56" w:rsidRDefault="00D26C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C5231F4" w14:textId="53599E5B" w:rsidR="00691A34" w:rsidRPr="00691A34" w:rsidRDefault="00691A34" w:rsidP="00691A34">
      <w:pPr>
        <w:pStyle w:val="ListParagraph"/>
        <w:numPr>
          <w:ilvl w:val="0"/>
          <w:numId w:val="12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JsonRpcController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(Controller)</w:t>
      </w:r>
    </w:p>
    <w:p w14:paraId="42E523A1" w14:textId="458221A9" w:rsidR="009122B4" w:rsidRDefault="00557440" w:rsidP="0055744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F8D25A" wp14:editId="7AC182D7">
            <wp:extent cx="5280660" cy="6301740"/>
            <wp:effectExtent l="0" t="0" r="0" b="0"/>
            <wp:docPr id="7012930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3" t="3378" r="3723" b="3491"/>
                    <a:stretch/>
                  </pic:blipFill>
                  <pic:spPr bwMode="auto">
                    <a:xfrm>
                      <a:off x="0" y="0"/>
                      <a:ext cx="5280660" cy="630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8DDFA" w14:textId="733B36F2" w:rsidR="00691A34" w:rsidRPr="00691A34" w:rsidRDefault="00557440" w:rsidP="00691A34">
      <w:pPr>
        <w:pStyle w:val="ListParagraph"/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691A34">
        <w:rPr>
          <w:rFonts w:ascii="Consolas" w:hAnsi="Consolas" w:cs="Times New Roman"/>
          <w:sz w:val="24"/>
          <w:szCs w:val="24"/>
        </w:rPr>
        <w:t>@PostMapping("/jsonrpc")</w:t>
      </w:r>
      <w:r w:rsidRPr="00691A3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endpoint POST di /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jsonrpc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>.</w:t>
      </w:r>
    </w:p>
    <w:p w14:paraId="6A45727E" w14:textId="6926CD89" w:rsidR="00557440" w:rsidRPr="00691A34" w:rsidRDefault="00557440" w:rsidP="00691A34">
      <w:pPr>
        <w:pStyle w:val="ListParagraph"/>
        <w:numPr>
          <w:ilvl w:val="0"/>
          <w:numId w:val="10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91A34">
        <w:rPr>
          <w:rFonts w:ascii="Times New Roman" w:hAnsi="Times New Roman" w:cs="Times New Roman"/>
          <w:sz w:val="24"/>
          <w:szCs w:val="24"/>
        </w:rPr>
        <w:t>createBook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5463966" w14:textId="77777777" w:rsidR="00557440" w:rsidRPr="00557440" w:rsidRDefault="00557440" w:rsidP="00691A34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113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Mengekstrak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title, author, dan description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params.</w:t>
      </w:r>
    </w:p>
    <w:p w14:paraId="7214A790" w14:textId="77777777" w:rsidR="00557440" w:rsidRPr="00557440" w:rsidRDefault="00557440" w:rsidP="00691A34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113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BookDto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>.</w:t>
      </w:r>
    </w:p>
    <w:p w14:paraId="1D6D3148" w14:textId="77777777" w:rsidR="00557440" w:rsidRPr="00557440" w:rsidRDefault="00557440" w:rsidP="00691A34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113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"created".</w:t>
      </w:r>
    </w:p>
    <w:p w14:paraId="01085547" w14:textId="10A7F224" w:rsidR="00557440" w:rsidRPr="00557440" w:rsidRDefault="00557440" w:rsidP="00691A34">
      <w:pPr>
        <w:pStyle w:val="ListParagraph"/>
        <w:numPr>
          <w:ilvl w:val="0"/>
          <w:numId w:val="10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440">
        <w:rPr>
          <w:rFonts w:ascii="Times New Roman" w:hAnsi="Times New Roman" w:cs="Times New Roman"/>
          <w:sz w:val="24"/>
          <w:szCs w:val="24"/>
        </w:rPr>
        <w:t>getBooks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7BC2829" w14:textId="77777777" w:rsidR="00557440" w:rsidRPr="00557440" w:rsidRDefault="00557440" w:rsidP="00691A34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113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bookService.getBooks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>.</w:t>
      </w:r>
    </w:p>
    <w:p w14:paraId="485D7C8B" w14:textId="77777777" w:rsidR="00557440" w:rsidRPr="00557440" w:rsidRDefault="00557440" w:rsidP="00691A34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113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440">
        <w:rPr>
          <w:rFonts w:ascii="Times New Roman" w:hAnsi="Times New Roman" w:cs="Times New Roman"/>
          <w:sz w:val="24"/>
          <w:szCs w:val="24"/>
        </w:rPr>
        <w:lastRenderedPageBreak/>
        <w:t>Mengembalikan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>.</w:t>
      </w:r>
    </w:p>
    <w:p w14:paraId="457FC905" w14:textId="3F7D4A79" w:rsidR="00557440" w:rsidRPr="00557440" w:rsidRDefault="00557440" w:rsidP="00691A34">
      <w:pPr>
        <w:pStyle w:val="ListParagraph"/>
        <w:numPr>
          <w:ilvl w:val="0"/>
          <w:numId w:val="10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557440">
        <w:rPr>
          <w:rFonts w:ascii="Times New Roman" w:hAnsi="Times New Roman" w:cs="Times New Roman"/>
          <w:sz w:val="24"/>
          <w:szCs w:val="24"/>
        </w:rPr>
        <w:t xml:space="preserve">c.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searchBooks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5C26AF7" w14:textId="34E4996B" w:rsidR="00557440" w:rsidRPr="00557440" w:rsidRDefault="00557440" w:rsidP="00691A34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1134" w:hanging="284"/>
        <w:jc w:val="both"/>
        <w:rPr>
          <w:rFonts w:ascii="Times New Roman" w:hAnsi="Times New Roman" w:cs="Times New Roman"/>
          <w:sz w:val="24"/>
          <w:szCs w:val="24"/>
        </w:rPr>
      </w:pPr>
      <w:r w:rsidRPr="00557440">
        <w:rPr>
          <w:rFonts w:ascii="Times New Roman" w:hAnsi="Times New Roman" w:cs="Times New Roman"/>
          <w:sz w:val="24"/>
          <w:szCs w:val="24"/>
        </w:rPr>
        <w:t xml:space="preserve">Jika author dan title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A34">
        <w:rPr>
          <w:rFonts w:ascii="Times New Roman" w:hAnsi="Times New Roman" w:cs="Times New Roman"/>
          <w:sz w:val="24"/>
          <w:szCs w:val="24"/>
        </w:rPr>
        <w:t>m</w:t>
      </w:r>
      <w:r w:rsidRPr="00557440">
        <w:rPr>
          <w:rFonts w:ascii="Times New Roman" w:hAnsi="Times New Roman" w:cs="Times New Roman"/>
          <w:sz w:val="24"/>
          <w:szCs w:val="24"/>
        </w:rPr>
        <w:t>emanggil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Consolas" w:hAnsi="Consolas" w:cs="Times New Roman"/>
          <w:sz w:val="24"/>
          <w:szCs w:val="24"/>
        </w:rPr>
        <w:t>bookService.searchBooks</w:t>
      </w:r>
      <w:proofErr w:type="spellEnd"/>
      <w:r w:rsidRPr="00557440">
        <w:rPr>
          <w:rFonts w:ascii="Consolas" w:hAnsi="Consolas" w:cs="Times New Roman"/>
          <w:sz w:val="24"/>
          <w:szCs w:val="24"/>
        </w:rPr>
        <w:t>(author, title)</w:t>
      </w:r>
      <w:r w:rsidRPr="00557440">
        <w:rPr>
          <w:rFonts w:ascii="Times New Roman" w:hAnsi="Times New Roman" w:cs="Times New Roman"/>
          <w:sz w:val="24"/>
          <w:szCs w:val="24"/>
        </w:rPr>
        <w:t>.</w:t>
      </w:r>
    </w:p>
    <w:p w14:paraId="5A78ED3B" w14:textId="692878B2" w:rsidR="00557440" w:rsidRPr="00557440" w:rsidRDefault="00557440" w:rsidP="00691A34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1134" w:hanging="284"/>
        <w:jc w:val="both"/>
        <w:rPr>
          <w:rFonts w:ascii="Times New Roman" w:hAnsi="Times New Roman" w:cs="Times New Roman"/>
          <w:sz w:val="24"/>
          <w:szCs w:val="24"/>
        </w:rPr>
      </w:pPr>
      <w:r w:rsidRPr="00557440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search yang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A34">
        <w:rPr>
          <w:rFonts w:ascii="Times New Roman" w:hAnsi="Times New Roman" w:cs="Times New Roman"/>
          <w:sz w:val="24"/>
          <w:szCs w:val="24"/>
        </w:rPr>
        <w:t>m</w:t>
      </w:r>
      <w:r w:rsidRPr="00557440">
        <w:rPr>
          <w:rFonts w:ascii="Times New Roman" w:hAnsi="Times New Roman" w:cs="Times New Roman"/>
          <w:sz w:val="24"/>
          <w:szCs w:val="24"/>
        </w:rPr>
        <w:t>emanggil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Consolas" w:hAnsi="Consolas" w:cs="Times New Roman"/>
          <w:sz w:val="24"/>
          <w:szCs w:val="24"/>
        </w:rPr>
        <w:t>bookService.searchBooks</w:t>
      </w:r>
      <w:proofErr w:type="spellEnd"/>
      <w:r w:rsidRPr="00557440">
        <w:rPr>
          <w:rFonts w:ascii="Consolas" w:hAnsi="Consolas" w:cs="Times New Roman"/>
          <w:sz w:val="24"/>
          <w:szCs w:val="24"/>
        </w:rPr>
        <w:t>(search)</w:t>
      </w:r>
      <w:r w:rsidRPr="00557440">
        <w:rPr>
          <w:rFonts w:ascii="Times New Roman" w:hAnsi="Times New Roman" w:cs="Times New Roman"/>
          <w:sz w:val="24"/>
          <w:szCs w:val="24"/>
        </w:rPr>
        <w:t>.</w:t>
      </w:r>
    </w:p>
    <w:p w14:paraId="6C31D848" w14:textId="77777777" w:rsidR="00557440" w:rsidRPr="00557440" w:rsidRDefault="00557440" w:rsidP="00691A34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113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>.</w:t>
      </w:r>
    </w:p>
    <w:p w14:paraId="4F4338EB" w14:textId="23A271ED" w:rsidR="00557440" w:rsidRPr="00557440" w:rsidRDefault="00557440" w:rsidP="00691A34">
      <w:pPr>
        <w:pStyle w:val="ListParagraph"/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557440">
        <w:rPr>
          <w:rFonts w:ascii="Times New Roman" w:hAnsi="Times New Roman" w:cs="Times New Roman"/>
          <w:sz w:val="24"/>
          <w:szCs w:val="24"/>
        </w:rPr>
        <w:t>Error</w:t>
      </w:r>
      <w:r w:rsidRPr="0055744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57440">
        <w:rPr>
          <w:rFonts w:ascii="Times New Roman" w:hAnsi="Times New Roman" w:cs="Times New Roman"/>
          <w:sz w:val="24"/>
          <w:szCs w:val="24"/>
        </w:rPr>
        <w:t xml:space="preserve">Handling: </w:t>
      </w:r>
    </w:p>
    <w:p w14:paraId="60EB6576" w14:textId="77777777" w:rsidR="00557440" w:rsidRPr="00557440" w:rsidRDefault="00557440" w:rsidP="00691A34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try-catch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exception.</w:t>
      </w:r>
    </w:p>
    <w:p w14:paraId="41A054C1" w14:textId="77777777" w:rsidR="00557440" w:rsidRPr="00557440" w:rsidRDefault="00557440" w:rsidP="00691A34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ResponseEntity.badRequest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>.</w:t>
      </w:r>
    </w:p>
    <w:p w14:paraId="3EE057BD" w14:textId="358B8BE2" w:rsidR="00557440" w:rsidRPr="00557440" w:rsidRDefault="00557440" w:rsidP="00691A34">
      <w:pPr>
        <w:pStyle w:val="ListParagraph"/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440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F92CF84" w14:textId="77777777" w:rsidR="00557440" w:rsidRPr="00557440" w:rsidRDefault="00557440" w:rsidP="00691A34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JsonRpcResponse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membungkus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dan ID request.</w:t>
      </w:r>
    </w:p>
    <w:p w14:paraId="345A3F72" w14:textId="6D2D74DB" w:rsidR="00557440" w:rsidRDefault="00557440" w:rsidP="00557440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440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ResponseEntity.ok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744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57440">
        <w:rPr>
          <w:rFonts w:ascii="Times New Roman" w:hAnsi="Times New Roman" w:cs="Times New Roman"/>
          <w:sz w:val="24"/>
          <w:szCs w:val="24"/>
        </w:rPr>
        <w:t>.</w:t>
      </w:r>
    </w:p>
    <w:p w14:paraId="3B173E2D" w14:textId="77777777" w:rsidR="00691A34" w:rsidRPr="00691A34" w:rsidRDefault="00691A34" w:rsidP="00691A34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A9A7F4D" w14:textId="5BF9D8B5" w:rsidR="00691A34" w:rsidRPr="00691A34" w:rsidRDefault="00691A34" w:rsidP="00691A34">
      <w:pPr>
        <w:pStyle w:val="ListParagraph"/>
        <w:numPr>
          <w:ilvl w:val="0"/>
          <w:numId w:val="12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BookDto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(DTO)</w:t>
      </w:r>
    </w:p>
    <w:p w14:paraId="30850841" w14:textId="436081A0" w:rsidR="00691A34" w:rsidRDefault="00691A34" w:rsidP="00691A3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59BA8E" wp14:editId="1A3A6779">
            <wp:extent cx="3685048" cy="3383280"/>
            <wp:effectExtent l="0" t="0" r="0" b="0"/>
            <wp:docPr id="16015741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7" t="8807" r="8388" b="8381"/>
                    <a:stretch/>
                  </pic:blipFill>
                  <pic:spPr bwMode="auto">
                    <a:xfrm>
                      <a:off x="0" y="0"/>
                      <a:ext cx="3686126" cy="33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B35F3" w14:textId="014E2B66" w:rsidR="00691A34" w:rsidRDefault="00691A34" w:rsidP="00691A34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91A3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mentransfer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controller dan service,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API.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>.</w:t>
      </w:r>
    </w:p>
    <w:p w14:paraId="6721E986" w14:textId="77777777" w:rsidR="00691A34" w:rsidRDefault="00691A34" w:rsidP="00691A3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29B631" w14:textId="082B9F96" w:rsidR="00691A34" w:rsidRPr="00691A34" w:rsidRDefault="00691A34" w:rsidP="00691A34">
      <w:pPr>
        <w:pStyle w:val="ListParagraph"/>
        <w:numPr>
          <w:ilvl w:val="0"/>
          <w:numId w:val="12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Book (Entity)</w:t>
      </w:r>
    </w:p>
    <w:p w14:paraId="34030C06" w14:textId="355A7B0C" w:rsidR="00691A34" w:rsidRDefault="00691A34" w:rsidP="00691A3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A70D4F" wp14:editId="627AC091">
            <wp:extent cx="3242310" cy="3611880"/>
            <wp:effectExtent l="0" t="0" r="0" b="7620"/>
            <wp:docPr id="12912040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4"/>
                    <a:stretch/>
                  </pic:blipFill>
                  <pic:spPr bwMode="auto">
                    <a:xfrm>
                      <a:off x="0" y="0"/>
                      <a:ext cx="3245309" cy="361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ACA51" w14:textId="28D31278" w:rsidR="00691A34" w:rsidRDefault="00691A34" w:rsidP="00691A34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91A34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r w:rsidRPr="00691A34">
        <w:rPr>
          <w:rFonts w:ascii="Consolas" w:hAnsi="Consolas" w:cs="Times New Roman"/>
          <w:sz w:val="24"/>
          <w:szCs w:val="24"/>
        </w:rPr>
        <w:t>Book</w:t>
      </w:r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database. Ini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'books'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JPA (Java Persistence API).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Anotasi-anotasi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ORM (Object-Relational Mapping)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persistensi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 xml:space="preserve"> Java dan database </w:t>
      </w:r>
      <w:proofErr w:type="spellStart"/>
      <w:r w:rsidRPr="00691A34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691A34">
        <w:rPr>
          <w:rFonts w:ascii="Times New Roman" w:hAnsi="Times New Roman" w:cs="Times New Roman"/>
          <w:sz w:val="24"/>
          <w:szCs w:val="24"/>
        </w:rPr>
        <w:t>.</w:t>
      </w:r>
    </w:p>
    <w:p w14:paraId="1DE38E9D" w14:textId="77777777" w:rsidR="00691A34" w:rsidRDefault="00691A34" w:rsidP="00691A3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7FCBA7" w14:textId="77777777" w:rsidR="00691A34" w:rsidRDefault="00691A3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34D266C" w14:textId="3F9AB0DC" w:rsidR="00691A34" w:rsidRDefault="00691A34" w:rsidP="00691A34">
      <w:pPr>
        <w:pStyle w:val="ListParagraph"/>
        <w:numPr>
          <w:ilvl w:val="0"/>
          <w:numId w:val="12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BookMapper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(Mapper)</w:t>
      </w:r>
    </w:p>
    <w:p w14:paraId="1BE236C5" w14:textId="48DF1520" w:rsidR="00691A34" w:rsidRDefault="00691A34" w:rsidP="00691A34">
      <w:pPr>
        <w:pStyle w:val="NoSpacing"/>
        <w:jc w:val="center"/>
      </w:pPr>
      <w:r>
        <w:rPr>
          <w:noProof/>
        </w:rPr>
        <w:drawing>
          <wp:inline distT="0" distB="0" distL="0" distR="0" wp14:anchorId="6CD07893" wp14:editId="0D2513F1">
            <wp:extent cx="3345180" cy="3545623"/>
            <wp:effectExtent l="0" t="0" r="0" b="0"/>
            <wp:docPr id="9426812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8"/>
                    <a:stretch/>
                  </pic:blipFill>
                  <pic:spPr bwMode="auto">
                    <a:xfrm>
                      <a:off x="0" y="0"/>
                      <a:ext cx="3351509" cy="355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DF74A" w14:textId="78B2E468" w:rsidR="00D26C56" w:rsidRPr="00D26C56" w:rsidRDefault="00D26C56" w:rsidP="00D26C56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6C56">
        <w:rPr>
          <w:rFonts w:ascii="Times New Roman" w:hAnsi="Times New Roman" w:cs="Times New Roman"/>
          <w:sz w:val="24"/>
          <w:szCs w:val="24"/>
        </w:rPr>
        <w:t>BookMapper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mentransformasi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di frontend (DTO) dan format yang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di database (Entity).</w:t>
      </w:r>
    </w:p>
    <w:p w14:paraId="0DD1EBCD" w14:textId="24E64105" w:rsidR="00691A34" w:rsidRPr="00691A34" w:rsidRDefault="00691A34" w:rsidP="00691A34">
      <w:pPr>
        <w:pStyle w:val="NoSpacing"/>
        <w:jc w:val="both"/>
      </w:pPr>
    </w:p>
    <w:p w14:paraId="0E8D06DE" w14:textId="1549D9C5" w:rsidR="00691A34" w:rsidRDefault="00D26C56" w:rsidP="00691A34">
      <w:pPr>
        <w:pStyle w:val="ListParagraph"/>
        <w:numPr>
          <w:ilvl w:val="0"/>
          <w:numId w:val="12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BookRepository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(Repository)</w:t>
      </w:r>
    </w:p>
    <w:p w14:paraId="68EF5D90" w14:textId="69BC2D43" w:rsidR="00D26C56" w:rsidRPr="00D26C56" w:rsidRDefault="00D26C56" w:rsidP="00D26C56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BAA820" wp14:editId="3D16F370">
            <wp:extent cx="5562346" cy="1539240"/>
            <wp:effectExtent l="0" t="0" r="0" b="3810"/>
            <wp:docPr id="15856351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9"/>
                    <a:stretch/>
                  </pic:blipFill>
                  <pic:spPr bwMode="auto">
                    <a:xfrm>
                      <a:off x="0" y="0"/>
                      <a:ext cx="5568606" cy="154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C044F" w14:textId="3C56884E" w:rsidR="00D26C56" w:rsidRDefault="00D26C56" w:rsidP="00D26C56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6C56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>.</w:t>
      </w:r>
    </w:p>
    <w:p w14:paraId="4F06BA39" w14:textId="77777777" w:rsidR="00D26C56" w:rsidRPr="00D26C56" w:rsidRDefault="00D26C56" w:rsidP="00D26C56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2FA226ED" w14:textId="77777777" w:rsidR="00D26C56" w:rsidRDefault="00D26C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18FC7B8" w14:textId="5FDDE31F" w:rsidR="00D26C56" w:rsidRDefault="00D26C56" w:rsidP="00691A34">
      <w:pPr>
        <w:pStyle w:val="ListParagraph"/>
        <w:numPr>
          <w:ilvl w:val="0"/>
          <w:numId w:val="12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BooService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(Service)</w:t>
      </w:r>
    </w:p>
    <w:p w14:paraId="66D51BFD" w14:textId="42676E23" w:rsidR="00D26C56" w:rsidRDefault="00D26C56" w:rsidP="00D26C56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BCC3C4" wp14:editId="61E58472">
            <wp:extent cx="4572000" cy="4821936"/>
            <wp:effectExtent l="0" t="0" r="0" b="0"/>
            <wp:docPr id="20383740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6"/>
                    <a:stretch/>
                  </pic:blipFill>
                  <pic:spPr bwMode="auto">
                    <a:xfrm>
                      <a:off x="0" y="0"/>
                      <a:ext cx="4573944" cy="482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F20F6" w14:textId="5C118E45" w:rsidR="00D26C56" w:rsidRDefault="00D26C56" w:rsidP="00D26C56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6C56">
        <w:rPr>
          <w:rFonts w:ascii="Times New Roman" w:hAnsi="Times New Roman" w:cs="Times New Roman"/>
          <w:sz w:val="24"/>
          <w:szCs w:val="24"/>
        </w:rPr>
        <w:t>BookServiceImpl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bertindak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controller dan repository,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56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D26C56">
        <w:rPr>
          <w:rFonts w:ascii="Times New Roman" w:hAnsi="Times New Roman" w:cs="Times New Roman"/>
          <w:sz w:val="24"/>
          <w:szCs w:val="24"/>
        </w:rPr>
        <w:t xml:space="preserve"> dan DTO.</w:t>
      </w:r>
    </w:p>
    <w:p w14:paraId="288BC63C" w14:textId="77777777" w:rsidR="00D26C56" w:rsidRDefault="00D26C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453C0A0" w14:textId="77777777" w:rsidR="00D26C56" w:rsidRPr="00D26C56" w:rsidRDefault="00D26C56" w:rsidP="00D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D26C56" w:rsidRPr="00D26C56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BA45D6" w14:textId="77777777" w:rsidR="00ED1F69" w:rsidRDefault="00ED1F69" w:rsidP="00A16AED">
      <w:pPr>
        <w:spacing w:after="0" w:line="240" w:lineRule="auto"/>
      </w:pPr>
      <w:r>
        <w:separator/>
      </w:r>
    </w:p>
  </w:endnote>
  <w:endnote w:type="continuationSeparator" w:id="0">
    <w:p w14:paraId="7693B3CF" w14:textId="77777777" w:rsidR="00ED1F69" w:rsidRDefault="00ED1F69" w:rsidP="00A16A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F7DF54" w14:textId="77777777" w:rsidR="00ED1F69" w:rsidRDefault="00ED1F69" w:rsidP="00A16AED">
      <w:pPr>
        <w:spacing w:after="0" w:line="240" w:lineRule="auto"/>
      </w:pPr>
      <w:r>
        <w:separator/>
      </w:r>
    </w:p>
  </w:footnote>
  <w:footnote w:type="continuationSeparator" w:id="0">
    <w:p w14:paraId="68138664" w14:textId="77777777" w:rsidR="00ED1F69" w:rsidRDefault="00ED1F69" w:rsidP="00A16A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8FA6C4" w14:textId="77777777" w:rsidR="00A16AED" w:rsidRPr="00757962" w:rsidRDefault="00A16AED" w:rsidP="00A16AED">
    <w:pPr>
      <w:pStyle w:val="Header"/>
      <w:tabs>
        <w:tab w:val="clear" w:pos="4513"/>
      </w:tabs>
      <w:spacing w:line="360" w:lineRule="auto"/>
      <w:ind w:left="6237" w:hanging="1417"/>
      <w:rPr>
        <w:rFonts w:ascii="Times New Roman" w:hAnsi="Times New Roman" w:cs="Times New Roman"/>
        <w:sz w:val="24"/>
        <w:szCs w:val="24"/>
      </w:rPr>
    </w:pPr>
    <w:r w:rsidRPr="00757962">
      <w:rPr>
        <w:rFonts w:ascii="Times New Roman" w:hAnsi="Times New Roman" w:cs="Times New Roman"/>
        <w:sz w:val="24"/>
        <w:szCs w:val="24"/>
      </w:rPr>
      <w:t>Nama</w:t>
    </w:r>
    <w:r w:rsidRPr="00757962">
      <w:rPr>
        <w:rFonts w:ascii="Times New Roman" w:hAnsi="Times New Roman" w:cs="Times New Roman"/>
        <w:sz w:val="24"/>
        <w:szCs w:val="24"/>
      </w:rPr>
      <w:tab/>
      <w:t>: Muh. Nur Afrizal</w:t>
    </w:r>
  </w:p>
  <w:p w14:paraId="2DFD9654" w14:textId="77777777" w:rsidR="00A16AED" w:rsidRPr="00757962" w:rsidRDefault="00A16AED" w:rsidP="00A16AED">
    <w:pPr>
      <w:pStyle w:val="Header"/>
      <w:tabs>
        <w:tab w:val="clear" w:pos="4513"/>
      </w:tabs>
      <w:spacing w:line="360" w:lineRule="auto"/>
      <w:ind w:left="6237" w:hanging="1417"/>
      <w:rPr>
        <w:rFonts w:ascii="Times New Roman" w:hAnsi="Times New Roman" w:cs="Times New Roman"/>
        <w:sz w:val="24"/>
        <w:szCs w:val="24"/>
      </w:rPr>
    </w:pPr>
    <w:r w:rsidRPr="00757962">
      <w:rPr>
        <w:rFonts w:ascii="Times New Roman" w:hAnsi="Times New Roman" w:cs="Times New Roman"/>
        <w:sz w:val="24"/>
        <w:szCs w:val="24"/>
      </w:rPr>
      <w:t>NIM</w:t>
    </w:r>
    <w:r w:rsidRPr="00757962">
      <w:rPr>
        <w:rFonts w:ascii="Times New Roman" w:hAnsi="Times New Roman" w:cs="Times New Roman"/>
        <w:sz w:val="24"/>
        <w:szCs w:val="24"/>
      </w:rPr>
      <w:tab/>
      <w:t>: 222212738</w:t>
    </w:r>
  </w:p>
  <w:p w14:paraId="747CE85C" w14:textId="77777777" w:rsidR="00A16AED" w:rsidRPr="00A16AED" w:rsidRDefault="00A16AED" w:rsidP="00A16AED">
    <w:pPr>
      <w:pStyle w:val="Header"/>
      <w:tabs>
        <w:tab w:val="clear" w:pos="4513"/>
      </w:tabs>
      <w:spacing w:line="360" w:lineRule="auto"/>
      <w:ind w:left="6237" w:hanging="1417"/>
      <w:rPr>
        <w:rFonts w:ascii="Times New Roman" w:hAnsi="Times New Roman" w:cs="Times New Roman"/>
        <w:sz w:val="24"/>
        <w:szCs w:val="24"/>
      </w:rPr>
    </w:pPr>
    <w:proofErr w:type="spellStart"/>
    <w:r w:rsidRPr="00757962">
      <w:rPr>
        <w:rFonts w:ascii="Times New Roman" w:hAnsi="Times New Roman" w:cs="Times New Roman"/>
        <w:sz w:val="24"/>
        <w:szCs w:val="24"/>
      </w:rPr>
      <w:t>Kelas</w:t>
    </w:r>
    <w:proofErr w:type="spellEnd"/>
    <w:r w:rsidRPr="00757962">
      <w:rPr>
        <w:rFonts w:ascii="Times New Roman" w:hAnsi="Times New Roman" w:cs="Times New Roman"/>
        <w:sz w:val="24"/>
        <w:szCs w:val="24"/>
      </w:rPr>
      <w:t xml:space="preserve"> / No</w:t>
    </w:r>
    <w:r w:rsidRPr="00757962">
      <w:rPr>
        <w:rFonts w:ascii="Times New Roman" w:hAnsi="Times New Roman" w:cs="Times New Roman"/>
        <w:sz w:val="24"/>
        <w:szCs w:val="24"/>
      </w:rPr>
      <w:tab/>
      <w:t xml:space="preserve">: </w:t>
    </w:r>
    <w:r w:rsidR="005F28F0">
      <w:rPr>
        <w:rFonts w:ascii="Times New Roman" w:hAnsi="Times New Roman" w:cs="Times New Roman"/>
        <w:sz w:val="24"/>
        <w:szCs w:val="24"/>
      </w:rPr>
      <w:t>3SI1</w:t>
    </w:r>
    <w:r w:rsidRPr="00757962">
      <w:rPr>
        <w:rFonts w:ascii="Times New Roman" w:hAnsi="Times New Roman" w:cs="Times New Roman"/>
        <w:sz w:val="24"/>
        <w:szCs w:val="24"/>
      </w:rPr>
      <w:t xml:space="preserve"> / </w:t>
    </w:r>
    <w:r w:rsidR="005F28F0">
      <w:rPr>
        <w:rFonts w:ascii="Times New Roman" w:hAnsi="Times New Roman" w:cs="Times New Roman"/>
        <w:sz w:val="24"/>
        <w:szCs w:val="24"/>
      </w:rPr>
      <w:t>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B1B5A"/>
    <w:multiLevelType w:val="multilevel"/>
    <w:tmpl w:val="0E122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AC18D7"/>
    <w:multiLevelType w:val="hybridMultilevel"/>
    <w:tmpl w:val="F93C2CE2"/>
    <w:lvl w:ilvl="0" w:tplc="F648D16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BED24CD"/>
    <w:multiLevelType w:val="multilevel"/>
    <w:tmpl w:val="039A6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C514F4"/>
    <w:multiLevelType w:val="hybridMultilevel"/>
    <w:tmpl w:val="13BA3EF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532548"/>
    <w:multiLevelType w:val="hybridMultilevel"/>
    <w:tmpl w:val="C732760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773DBC"/>
    <w:multiLevelType w:val="multilevel"/>
    <w:tmpl w:val="45705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EC2DD2"/>
    <w:multiLevelType w:val="multilevel"/>
    <w:tmpl w:val="03727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E13E43"/>
    <w:multiLevelType w:val="multilevel"/>
    <w:tmpl w:val="A65CA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31424D"/>
    <w:multiLevelType w:val="multilevel"/>
    <w:tmpl w:val="68E20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6C1B06"/>
    <w:multiLevelType w:val="hybridMultilevel"/>
    <w:tmpl w:val="B3FEC4F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AC5B62"/>
    <w:multiLevelType w:val="hybridMultilevel"/>
    <w:tmpl w:val="A128F6C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36724E"/>
    <w:multiLevelType w:val="multilevel"/>
    <w:tmpl w:val="D74E7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3128A5"/>
    <w:multiLevelType w:val="multilevel"/>
    <w:tmpl w:val="1ABC1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4768095">
    <w:abstractNumId w:val="6"/>
  </w:num>
  <w:num w:numId="2" w16cid:durableId="913979182">
    <w:abstractNumId w:val="0"/>
  </w:num>
  <w:num w:numId="3" w16cid:durableId="1414277542">
    <w:abstractNumId w:val="5"/>
  </w:num>
  <w:num w:numId="4" w16cid:durableId="76246962">
    <w:abstractNumId w:val="11"/>
  </w:num>
  <w:num w:numId="5" w16cid:durableId="341206876">
    <w:abstractNumId w:val="7"/>
  </w:num>
  <w:num w:numId="6" w16cid:durableId="1473013165">
    <w:abstractNumId w:val="2"/>
  </w:num>
  <w:num w:numId="7" w16cid:durableId="1328679081">
    <w:abstractNumId w:val="12"/>
  </w:num>
  <w:num w:numId="8" w16cid:durableId="949898353">
    <w:abstractNumId w:val="8"/>
  </w:num>
  <w:num w:numId="9" w16cid:durableId="1109591123">
    <w:abstractNumId w:val="4"/>
  </w:num>
  <w:num w:numId="10" w16cid:durableId="447774030">
    <w:abstractNumId w:val="9"/>
  </w:num>
  <w:num w:numId="11" w16cid:durableId="1738162860">
    <w:abstractNumId w:val="3"/>
  </w:num>
  <w:num w:numId="12" w16cid:durableId="317005674">
    <w:abstractNumId w:val="10"/>
  </w:num>
  <w:num w:numId="13" w16cid:durableId="17172695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440"/>
    <w:rsid w:val="002C5440"/>
    <w:rsid w:val="00382588"/>
    <w:rsid w:val="003E74C9"/>
    <w:rsid w:val="003F50F7"/>
    <w:rsid w:val="00557440"/>
    <w:rsid w:val="005D1C6F"/>
    <w:rsid w:val="005F28F0"/>
    <w:rsid w:val="00616EF0"/>
    <w:rsid w:val="00635172"/>
    <w:rsid w:val="00691A34"/>
    <w:rsid w:val="00755248"/>
    <w:rsid w:val="008D07DD"/>
    <w:rsid w:val="009122B4"/>
    <w:rsid w:val="009213F2"/>
    <w:rsid w:val="00A16AED"/>
    <w:rsid w:val="00AD44AA"/>
    <w:rsid w:val="00B71495"/>
    <w:rsid w:val="00BD3C42"/>
    <w:rsid w:val="00D26C56"/>
    <w:rsid w:val="00ED1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65EA1F"/>
  <w15:chartTrackingRefBased/>
  <w15:docId w15:val="{32F17D6C-A90F-46C4-933F-9A2E4BC4D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6A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AED"/>
  </w:style>
  <w:style w:type="paragraph" w:styleId="Footer">
    <w:name w:val="footer"/>
    <w:basedOn w:val="Normal"/>
    <w:link w:val="FooterChar"/>
    <w:uiPriority w:val="99"/>
    <w:unhideWhenUsed/>
    <w:rsid w:val="00A16A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AED"/>
  </w:style>
  <w:style w:type="paragraph" w:styleId="Caption">
    <w:name w:val="caption"/>
    <w:basedOn w:val="Normal"/>
    <w:next w:val="Normal"/>
    <w:uiPriority w:val="35"/>
    <w:unhideWhenUsed/>
    <w:qFormat/>
    <w:rsid w:val="00616EF0"/>
    <w:pPr>
      <w:spacing w:after="200" w:line="240" w:lineRule="auto"/>
    </w:pPr>
    <w:rPr>
      <w:rFonts w:ascii="Times New Roman" w:hAnsi="Times New Roman"/>
      <w:i/>
      <w:iCs/>
      <w:sz w:val="24"/>
      <w:szCs w:val="18"/>
    </w:rPr>
  </w:style>
  <w:style w:type="paragraph" w:styleId="ListParagraph">
    <w:name w:val="List Paragraph"/>
    <w:basedOn w:val="Normal"/>
    <w:uiPriority w:val="34"/>
    <w:qFormat/>
    <w:rsid w:val="00691A34"/>
    <w:pPr>
      <w:ind w:left="720"/>
      <w:contextualSpacing/>
    </w:pPr>
  </w:style>
  <w:style w:type="paragraph" w:styleId="NoSpacing">
    <w:name w:val="No Spacing"/>
    <w:uiPriority w:val="1"/>
    <w:qFormat/>
    <w:rsid w:val="00691A34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3825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25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0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69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42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922486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3922189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3305252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620273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8469271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811428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4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2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5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9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521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509579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978373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5791434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328575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1966757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954811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46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08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365753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1108768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0670007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253083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5809315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19968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97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5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0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2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716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958864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5701035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595439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69021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2942738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999136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46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4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afrzl/Pemrograman-Platform-Khusus/tree/master/Pertemuan%20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ham\OneDrive%20-%20Politeknik%20Statistika%20STIS\Documents\Custom%20Office%20Templates\Template%20Penugasan%20Tingkat%20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 Penugasan Tingkat 3</Template>
  <TotalTime>28</TotalTime>
  <Pages>8</Pages>
  <Words>358</Words>
  <Characters>2045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Muh. Nur Afrizal</dc:creator>
  <cp:keywords/>
  <dc:description/>
  <cp:lastModifiedBy>Muh. Nur Afrizal</cp:lastModifiedBy>
  <cp:revision>2</cp:revision>
  <dcterms:created xsi:type="dcterms:W3CDTF">2024-10-09T07:02:00Z</dcterms:created>
  <dcterms:modified xsi:type="dcterms:W3CDTF">2024-10-09T07:32:00Z</dcterms:modified>
</cp:coreProperties>
</file>